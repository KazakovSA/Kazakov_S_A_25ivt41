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118D8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0E4EAFE9" wp14:editId="7BBF3DDB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7702E8BD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45A7856F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6B6C705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CFDE088" w14:textId="77777777" w:rsidR="00CE0038" w:rsidRPr="009B55B3" w:rsidRDefault="00CE0038" w:rsidP="00CE0038">
      <w:pPr>
        <w:pStyle w:val="paragraph"/>
      </w:pPr>
    </w:p>
    <w:p w14:paraId="629BB9D0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0B345CDF" w14:textId="1BBCBC1C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</w:t>
      </w:r>
      <w:r w:rsidR="00764491">
        <w:rPr>
          <w:rStyle w:val="normaltextrun"/>
          <w:rFonts w:eastAsiaTheme="majorEastAsia"/>
          <w:sz w:val="28"/>
          <w:szCs w:val="28"/>
        </w:rPr>
        <w:t>Информатика и вычислительная техника</w:t>
      </w:r>
      <w:r w:rsidRPr="009B55B3">
        <w:rPr>
          <w:rStyle w:val="normaltextrun"/>
          <w:rFonts w:eastAsiaTheme="majorEastAsia"/>
          <w:sz w:val="28"/>
          <w:szCs w:val="28"/>
        </w:rPr>
        <w:t>»</w:t>
      </w:r>
    </w:p>
    <w:p w14:paraId="72DB9799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6D53B873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FD7F4F6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ADD4B78" w14:textId="77777777" w:rsidR="00CE0038" w:rsidRPr="009B55B3" w:rsidRDefault="00CE0038" w:rsidP="00CE0038">
      <w:pPr>
        <w:pStyle w:val="paragraph"/>
        <w:jc w:val="center"/>
      </w:pPr>
    </w:p>
    <w:p w14:paraId="76A52D15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9BF6D73" w14:textId="43474697" w:rsidR="00CE0038" w:rsidRPr="00207EE1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207EE1" w:rsidRPr="00207EE1">
        <w:rPr>
          <w:rStyle w:val="normaltextrun"/>
          <w:rFonts w:eastAsiaTheme="majorEastAsia"/>
          <w:b/>
          <w:bCs/>
          <w:sz w:val="28"/>
          <w:szCs w:val="28"/>
        </w:rPr>
        <w:t>3</w:t>
      </w:r>
    </w:p>
    <w:p w14:paraId="7FD6A120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50A93336" w14:textId="2CC81338" w:rsidR="001128AC" w:rsidRPr="00DC7E57" w:rsidRDefault="001128AC" w:rsidP="001128AC">
      <w:pPr>
        <w:spacing w:line="276" w:lineRule="auto"/>
        <w:jc w:val="center"/>
        <w:rPr>
          <w:rStyle w:val="normaltextrun"/>
          <w:b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207EE1" w:rsidRPr="00207EE1">
        <w:rPr>
          <w:rFonts w:cs="Times New Roman"/>
          <w:b/>
          <w:sz w:val="28"/>
          <w:szCs w:val="28"/>
        </w:rPr>
        <w:t xml:space="preserve">Знакомство с системой контроля версий </w:t>
      </w:r>
      <w:proofErr w:type="spellStart"/>
      <w:r w:rsidR="00207EE1" w:rsidRPr="00207EE1">
        <w:rPr>
          <w:rFonts w:cs="Times New Roman"/>
          <w:b/>
          <w:sz w:val="28"/>
          <w:szCs w:val="28"/>
        </w:rPr>
        <w:t>git</w:t>
      </w:r>
      <w:proofErr w:type="spellEnd"/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08ADD8C3" w14:textId="71B54140" w:rsidR="00CE0038" w:rsidRDefault="00CE0038" w:rsidP="003E3AFE">
      <w:pPr>
        <w:ind w:firstLine="0"/>
        <w:rPr>
          <w:rStyle w:val="eop"/>
          <w:szCs w:val="28"/>
        </w:rPr>
      </w:pPr>
    </w:p>
    <w:p w14:paraId="51951F9F" w14:textId="77777777" w:rsidR="003E3AFE" w:rsidRPr="009B55B3" w:rsidRDefault="003E3AFE" w:rsidP="003E3AFE">
      <w:pPr>
        <w:ind w:firstLine="0"/>
        <w:rPr>
          <w:rStyle w:val="eop"/>
          <w:szCs w:val="28"/>
        </w:rPr>
      </w:pPr>
    </w:p>
    <w:p w14:paraId="10616FEF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050FD50E" w14:textId="0D9715FB" w:rsidR="00CE0038" w:rsidRPr="00B34D50" w:rsidRDefault="001A5CC6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Информатика и компьютерные технологии</w:t>
      </w:r>
    </w:p>
    <w:p w14:paraId="4B6D3A86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386B089D" w14:textId="77777777" w:rsidR="00CE0038" w:rsidRDefault="00CE0038" w:rsidP="00CE0038">
      <w:pPr>
        <w:pStyle w:val="paragraph"/>
        <w:jc w:val="center"/>
      </w:pPr>
    </w:p>
    <w:p w14:paraId="7D363205" w14:textId="77777777" w:rsidR="00CE0038" w:rsidRDefault="00CE0038" w:rsidP="00CE0038">
      <w:pPr>
        <w:pStyle w:val="paragraph"/>
        <w:jc w:val="right"/>
      </w:pPr>
    </w:p>
    <w:p w14:paraId="2329D27E" w14:textId="77777777" w:rsidR="00CE0038" w:rsidRPr="00D45751" w:rsidRDefault="00CE0038" w:rsidP="00CE0038">
      <w:pPr>
        <w:pStyle w:val="paragraph"/>
        <w:jc w:val="right"/>
      </w:pPr>
    </w:p>
    <w:p w14:paraId="36C38E01" w14:textId="77777777" w:rsidR="00B2577C" w:rsidRDefault="00B2577C" w:rsidP="00B2577C">
      <w:pPr>
        <w:spacing w:line="360" w:lineRule="auto"/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РУКОВОДИТЕЛЬ:</w:t>
      </w:r>
    </w:p>
    <w:p w14:paraId="2B7C399A" w14:textId="79E1F089" w:rsidR="00B2577C" w:rsidRPr="00B2577C" w:rsidRDefault="00B2577C" w:rsidP="00B2577C">
      <w:pPr>
        <w:tabs>
          <w:tab w:val="left" w:pos="9355"/>
        </w:tabs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________________     </w:t>
      </w:r>
      <w:r>
        <w:rPr>
          <w:rFonts w:eastAsia="Times New Roman"/>
          <w:u w:val="single"/>
          <w:lang w:eastAsia="ru-RU"/>
        </w:rPr>
        <w:t>Степаненко М.А.</w:t>
      </w:r>
    </w:p>
    <w:p w14:paraId="57BA99F1" w14:textId="77777777" w:rsidR="00B2577C" w:rsidRDefault="00B2577C" w:rsidP="00B2577C">
      <w:pPr>
        <w:ind w:left="4678"/>
        <w:rPr>
          <w:rFonts w:eastAsia="Times New Roman"/>
          <w:sz w:val="8"/>
          <w:szCs w:val="8"/>
          <w:lang w:eastAsia="ru-RU"/>
        </w:rPr>
      </w:pPr>
    </w:p>
    <w:p w14:paraId="2CB099F4" w14:textId="77777777" w:rsidR="00B2577C" w:rsidRDefault="00B2577C" w:rsidP="00B2577C">
      <w:pPr>
        <w:spacing w:before="240" w:line="360" w:lineRule="auto"/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СТУДЕНТ:</w:t>
      </w:r>
    </w:p>
    <w:p w14:paraId="6E7D7999" w14:textId="628794C2" w:rsidR="00B2577C" w:rsidRPr="00B2577C" w:rsidRDefault="00B2577C" w:rsidP="00B2577C">
      <w:pPr>
        <w:tabs>
          <w:tab w:val="left" w:pos="9355"/>
        </w:tabs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________________       </w:t>
      </w:r>
      <w:r>
        <w:rPr>
          <w:rFonts w:eastAsia="Times New Roman"/>
          <w:u w:val="single"/>
          <w:lang w:eastAsia="ru-RU"/>
        </w:rPr>
        <w:t>Биткин А.Д.</w:t>
      </w:r>
    </w:p>
    <w:p w14:paraId="5EAECE41" w14:textId="77777777" w:rsidR="00B2577C" w:rsidRDefault="00B2577C" w:rsidP="00B2577C">
      <w:pPr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732B6E33" w14:textId="72BDA9FC" w:rsidR="00B2577C" w:rsidRDefault="00B2577C" w:rsidP="00B2577C">
      <w:pPr>
        <w:ind w:left="4678"/>
        <w:rPr>
          <w:rFonts w:eastAsia="Times New Roman"/>
          <w:sz w:val="20"/>
          <w:szCs w:val="20"/>
          <w:u w:val="single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szCs w:val="20"/>
          <w:u w:val="single"/>
          <w:lang w:eastAsia="ru-RU"/>
        </w:rPr>
        <w:t>25-ИВТ-4-1</w:t>
      </w:r>
    </w:p>
    <w:p w14:paraId="642F8B84" w14:textId="593574A0" w:rsidR="00B2577C" w:rsidRDefault="00B2577C" w:rsidP="00B2577C">
      <w:pPr>
        <w:ind w:left="4678"/>
        <w:rPr>
          <w:rFonts w:eastAsia="Times New Roman"/>
          <w:color w:val="7F7F7F"/>
          <w:sz w:val="20"/>
          <w:szCs w:val="20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</w:t>
      </w:r>
    </w:p>
    <w:p w14:paraId="0A9A8525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64F2911D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48B5F9F9" w14:textId="25645F44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="001128AC" w:rsidRPr="001128AC">
        <w:rPr>
          <w:rStyle w:val="normaltextrun"/>
          <w:rFonts w:eastAsiaTheme="majorEastAsia"/>
          <w:sz w:val="28"/>
          <w:szCs w:val="28"/>
        </w:rPr>
        <w:t>6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843A9A4" w14:textId="77777777" w:rsidR="00CE0038" w:rsidRPr="009B55B3" w:rsidRDefault="00CE0038" w:rsidP="00CE0038">
      <w:pPr>
        <w:jc w:val="right"/>
      </w:pPr>
    </w:p>
    <w:p w14:paraId="26CFA670" w14:textId="77777777" w:rsidR="00CE0038" w:rsidRPr="009B55B3" w:rsidRDefault="00CE0038" w:rsidP="00CE0038">
      <w:pPr>
        <w:jc w:val="right"/>
      </w:pPr>
    </w:p>
    <w:p w14:paraId="0730D076" w14:textId="77777777" w:rsidR="00CE0038" w:rsidRPr="009B55B3" w:rsidRDefault="00CE0038" w:rsidP="00CE0038"/>
    <w:p w14:paraId="76B9F410" w14:textId="77777777" w:rsidR="00CE0038" w:rsidRPr="009B55B3" w:rsidRDefault="00CE0038" w:rsidP="00CE0038">
      <w:pPr>
        <w:ind w:firstLine="0"/>
      </w:pPr>
    </w:p>
    <w:p w14:paraId="56D508AA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EndPr/>
      <w:sdtContent>
        <w:p w14:paraId="18A0DF8D" w14:textId="77777777" w:rsidR="009B4224" w:rsidRPr="009B4224" w:rsidRDefault="00525CDE" w:rsidP="009B4224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6D90DD01" w14:textId="48D4DC14" w:rsidR="00D24291" w:rsidRDefault="009B422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26794613" w:history="1">
            <w:r w:rsidR="00D24291" w:rsidRPr="00904142">
              <w:rPr>
                <w:rStyle w:val="af6"/>
                <w:noProof/>
              </w:rPr>
              <w:t>1.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Введение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_Toc226794613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3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697B70B0" w14:textId="1FA084EA" w:rsidR="00D24291" w:rsidRDefault="00373A08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4" w:history="1">
            <w:r w:rsidR="00D24291" w:rsidRPr="00904142">
              <w:rPr>
                <w:rStyle w:val="af6"/>
                <w:noProof/>
              </w:rPr>
              <w:t>1.1.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Цель работы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_Toc226794614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3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3F9EFD8F" w14:textId="454FE244" w:rsidR="00D24291" w:rsidRDefault="00373A08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5" w:history="1">
            <w:r w:rsidR="00D24291" w:rsidRPr="00904142">
              <w:rPr>
                <w:rStyle w:val="af6"/>
                <w:noProof/>
              </w:rPr>
              <w:t>1.2.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Задание к работе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_Toc226794615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3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517226D2" w14:textId="2DFE450A" w:rsidR="00D24291" w:rsidRDefault="00373A0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6" w:history="1">
            <w:r w:rsidR="00D24291" w:rsidRPr="00904142">
              <w:rPr>
                <w:rStyle w:val="af6"/>
                <w:noProof/>
              </w:rPr>
              <w:t>2.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Выполнение работы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_Toc226794616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4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23483842" w14:textId="3E116B1F" w:rsidR="00D24291" w:rsidRDefault="00373A08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7" w:history="1">
            <w:r w:rsidR="00D24291" w:rsidRPr="00904142">
              <w:rPr>
                <w:rStyle w:val="af6"/>
                <w:noProof/>
              </w:rPr>
              <w:t>2.1.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Обозначение алгоритмов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_Toc226794617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4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24A2FA05" w14:textId="2053D084" w:rsidR="00D24291" w:rsidRDefault="00373A08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8" w:history="1">
            <w:r w:rsidR="00D24291" w:rsidRPr="00904142">
              <w:rPr>
                <w:rStyle w:val="af6"/>
                <w:noProof/>
              </w:rPr>
              <w:t>2.2.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Составление блок-схемы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_Toc226794618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4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1B5E5495" w14:textId="195836C4" w:rsidR="00D24291" w:rsidRDefault="00373A08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6794619" w:history="1">
            <w:r w:rsidR="00D24291" w:rsidRPr="00904142">
              <w:rPr>
                <w:rStyle w:val="af6"/>
                <w:noProof/>
              </w:rPr>
              <w:t>3.</w:t>
            </w:r>
            <w:r w:rsidR="00D24291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D24291" w:rsidRPr="00904142">
              <w:rPr>
                <w:rStyle w:val="af6"/>
                <w:noProof/>
              </w:rPr>
              <w:t>Заключение</w:t>
            </w:r>
            <w:r w:rsidR="00D24291">
              <w:rPr>
                <w:noProof/>
                <w:webHidden/>
              </w:rPr>
              <w:tab/>
            </w:r>
            <w:r w:rsidR="00D24291">
              <w:rPr>
                <w:noProof/>
                <w:webHidden/>
              </w:rPr>
              <w:fldChar w:fldCharType="begin"/>
            </w:r>
            <w:r w:rsidR="00D24291">
              <w:rPr>
                <w:noProof/>
                <w:webHidden/>
              </w:rPr>
              <w:instrText xml:space="preserve"> PAGEREF _Toc226794619 \h </w:instrText>
            </w:r>
            <w:r w:rsidR="00D24291">
              <w:rPr>
                <w:noProof/>
                <w:webHidden/>
              </w:rPr>
            </w:r>
            <w:r w:rsidR="00D24291">
              <w:rPr>
                <w:noProof/>
                <w:webHidden/>
              </w:rPr>
              <w:fldChar w:fldCharType="separate"/>
            </w:r>
            <w:r w:rsidR="00D24291">
              <w:rPr>
                <w:noProof/>
                <w:webHidden/>
              </w:rPr>
              <w:t>6</w:t>
            </w:r>
            <w:r w:rsidR="00D24291">
              <w:rPr>
                <w:noProof/>
                <w:webHidden/>
              </w:rPr>
              <w:fldChar w:fldCharType="end"/>
            </w:r>
          </w:hyperlink>
        </w:p>
        <w:p w14:paraId="1340D840" w14:textId="0CDF858A" w:rsidR="009B4224" w:rsidRPr="007E00D9" w:rsidRDefault="009B4224" w:rsidP="005458A4">
          <w:pPr>
            <w:ind w:firstLine="0"/>
          </w:pPr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  <w:p w14:paraId="39B4C653" w14:textId="77777777" w:rsidR="009B4224" w:rsidRDefault="00373A08" w:rsidP="009B4224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67292508" w14:textId="77777777" w:rsidR="009B4224" w:rsidRPr="00E42680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:lang w:val="en-US"/>
          <w14:ligatures w14:val="none"/>
        </w:rPr>
      </w:pPr>
    </w:p>
    <w:p w14:paraId="307E9DAA" w14:textId="77777777" w:rsidR="00CE0038" w:rsidRDefault="00CE0038" w:rsidP="00A20013">
      <w:pPr>
        <w:pStyle w:val="-1"/>
      </w:pPr>
      <w:bookmarkStart w:id="1" w:name="_Toc226794613"/>
      <w:r w:rsidRPr="00CE0038">
        <w:lastRenderedPageBreak/>
        <w:t>Введение</w:t>
      </w:r>
      <w:bookmarkEnd w:id="0"/>
      <w:bookmarkEnd w:id="1"/>
    </w:p>
    <w:p w14:paraId="59A88043" w14:textId="7B5D3C16" w:rsidR="00EA2A2E" w:rsidRDefault="00AB4D82" w:rsidP="00EA2A2E">
      <w:pPr>
        <w:pStyle w:val="-2"/>
      </w:pPr>
      <w:bookmarkStart w:id="2" w:name="_Toc207065162"/>
      <w:bookmarkStart w:id="3" w:name="_Toc226794614"/>
      <w:r>
        <w:t>Цель работы</w:t>
      </w:r>
      <w:bookmarkEnd w:id="2"/>
      <w:bookmarkEnd w:id="3"/>
    </w:p>
    <w:p w14:paraId="42D720E3" w14:textId="5F72408A" w:rsidR="00207EE1" w:rsidRPr="00207EE1" w:rsidRDefault="00207EE1" w:rsidP="00207EE1">
      <w:r>
        <w:t xml:space="preserve">Научиться работать в системе контроля версий </w:t>
      </w:r>
      <w:r>
        <w:rPr>
          <w:lang w:val="en-US"/>
        </w:rPr>
        <w:t>git</w:t>
      </w:r>
      <w:r>
        <w:t xml:space="preserve"> и выполнять базовые операции внутри этой системы, залить отчеты по лабораторным работам в репозиторий.</w:t>
      </w:r>
    </w:p>
    <w:p w14:paraId="071B41B3" w14:textId="41888278" w:rsidR="00CE0038" w:rsidRDefault="00CE0038" w:rsidP="001F73FF">
      <w:pPr>
        <w:pStyle w:val="-1"/>
      </w:pPr>
      <w:bookmarkStart w:id="4" w:name="_Toc207065165"/>
      <w:bookmarkStart w:id="5" w:name="_Toc226794616"/>
      <w:r>
        <w:lastRenderedPageBreak/>
        <w:t>Выполнение работы</w:t>
      </w:r>
      <w:bookmarkEnd w:id="4"/>
      <w:bookmarkEnd w:id="5"/>
    </w:p>
    <w:p w14:paraId="2D020266" w14:textId="4FAFBFFF" w:rsidR="00207EE1" w:rsidRDefault="00207EE1" w:rsidP="00207EE1">
      <w:r>
        <w:t xml:space="preserve">Скопируем репозиторий на аккаунт, с помощью </w:t>
      </w:r>
      <w:r>
        <w:rPr>
          <w:lang w:val="en-US"/>
        </w:rPr>
        <w:t>git</w:t>
      </w:r>
      <w:r w:rsidRPr="00207EE1">
        <w:t xml:space="preserve"> </w:t>
      </w:r>
      <w:r>
        <w:rPr>
          <w:lang w:val="en-US"/>
        </w:rPr>
        <w:t>clone</w:t>
      </w:r>
      <w:r w:rsidRPr="00207EE1">
        <w:t xml:space="preserve"> </w:t>
      </w:r>
      <w:r>
        <w:t>скопируем репозиторий на устройство.</w:t>
      </w:r>
    </w:p>
    <w:p w14:paraId="6B7CDFC5" w14:textId="4F738E21" w:rsidR="00207EE1" w:rsidRDefault="00207EE1" w:rsidP="00207EE1">
      <w:pPr>
        <w:ind w:firstLine="0"/>
      </w:pPr>
    </w:p>
    <w:p w14:paraId="1F206D12" w14:textId="63C5A3B5" w:rsidR="00207EE1" w:rsidRDefault="00207EE1" w:rsidP="00207EE1">
      <w:pPr>
        <w:ind w:firstLine="0"/>
      </w:pPr>
      <w:r>
        <w:tab/>
        <w:t>Создадим папки для лабораторных работ.</w:t>
      </w:r>
    </w:p>
    <w:p w14:paraId="302651B6" w14:textId="77777777" w:rsidR="00207EE1" w:rsidRDefault="00207EE1" w:rsidP="00207EE1">
      <w:pPr>
        <w:ind w:firstLine="0"/>
      </w:pPr>
    </w:p>
    <w:p w14:paraId="252028D1" w14:textId="77777777" w:rsidR="00207EE1" w:rsidRDefault="00207EE1" w:rsidP="00207EE1">
      <w:pPr>
        <w:keepNext/>
        <w:ind w:firstLine="0"/>
        <w:jc w:val="center"/>
      </w:pPr>
      <w:r w:rsidRPr="00207EE1">
        <w:drawing>
          <wp:inline distT="0" distB="0" distL="0" distR="0" wp14:anchorId="42C51713" wp14:editId="5019B7AB">
            <wp:extent cx="1551781" cy="109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029" cy="109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52E6" w14:textId="7AA4DC33" w:rsidR="00207EE1" w:rsidRDefault="00207EE1" w:rsidP="00207EE1">
      <w:pPr>
        <w:pStyle w:val="af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901E9">
        <w:rPr>
          <w:noProof/>
        </w:rPr>
        <w:t>1</w:t>
      </w:r>
      <w:r>
        <w:fldChar w:fldCharType="end"/>
      </w:r>
      <w:r w:rsidRPr="00207EE1">
        <w:t xml:space="preserve">: </w:t>
      </w:r>
      <w:r>
        <w:t>Папки для лабораторных работ</w:t>
      </w:r>
    </w:p>
    <w:p w14:paraId="31EE6A22" w14:textId="7E82DC9A" w:rsidR="00207EE1" w:rsidRDefault="004901E9" w:rsidP="00207EE1">
      <w:r>
        <w:t>В каждой из этих папок создадим по папке с именем и инициалами в качестве названия.</w:t>
      </w:r>
    </w:p>
    <w:p w14:paraId="7D5609F6" w14:textId="68C9299C" w:rsidR="004901E9" w:rsidRDefault="004901E9" w:rsidP="00207EE1"/>
    <w:p w14:paraId="0CBDC343" w14:textId="77777777" w:rsidR="004901E9" w:rsidRDefault="004901E9" w:rsidP="004901E9">
      <w:pPr>
        <w:keepNext/>
        <w:jc w:val="center"/>
      </w:pPr>
      <w:r w:rsidRPr="004901E9">
        <w:drawing>
          <wp:inline distT="0" distB="0" distL="0" distR="0" wp14:anchorId="6C30CBF6" wp14:editId="011A69D9">
            <wp:extent cx="2324780" cy="1276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5960" cy="12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0A2" w14:textId="49EA4BB3" w:rsidR="004901E9" w:rsidRDefault="004901E9" w:rsidP="004901E9">
      <w:pPr>
        <w:pStyle w:val="af7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4901E9">
        <w:t xml:space="preserve">: </w:t>
      </w:r>
      <w:r>
        <w:t>Папки с фамилией и инициалами</w:t>
      </w:r>
    </w:p>
    <w:p w14:paraId="7690DC11" w14:textId="4A51AABD" w:rsidR="004901E9" w:rsidRDefault="004901E9" w:rsidP="004901E9">
      <w:r>
        <w:t xml:space="preserve">Внутрь этих папок поместим по отчету, и с помощью команды </w:t>
      </w:r>
      <w:r>
        <w:rPr>
          <w:lang w:val="en-US"/>
        </w:rPr>
        <w:t>git</w:t>
      </w:r>
      <w:r w:rsidRPr="004901E9">
        <w:t xml:space="preserve"> </w:t>
      </w:r>
      <w:r>
        <w:rPr>
          <w:lang w:val="en-US"/>
        </w:rPr>
        <w:t>add</w:t>
      </w:r>
      <w:r>
        <w:t xml:space="preserve"> начнем наблюдать за ними.</w:t>
      </w:r>
    </w:p>
    <w:p w14:paraId="3A0FF432" w14:textId="1117EC59" w:rsidR="004901E9" w:rsidRDefault="004901E9" w:rsidP="004901E9"/>
    <w:p w14:paraId="5DD2BF10" w14:textId="2B0499A2" w:rsidR="004901E9" w:rsidRPr="004901E9" w:rsidRDefault="004901E9" w:rsidP="004901E9">
      <w:r>
        <w:t>С</w:t>
      </w:r>
      <w:r w:rsidRPr="004901E9">
        <w:t xml:space="preserve"> </w:t>
      </w:r>
      <w:r>
        <w:t>помощью</w:t>
      </w:r>
      <w:r w:rsidRPr="004901E9">
        <w:t xml:space="preserve"> </w:t>
      </w:r>
      <w:r>
        <w:rPr>
          <w:lang w:val="en-US"/>
        </w:rPr>
        <w:t>git</w:t>
      </w:r>
      <w:r w:rsidRPr="004901E9">
        <w:t xml:space="preserve"> </w:t>
      </w:r>
      <w:r>
        <w:rPr>
          <w:lang w:val="en-US"/>
        </w:rPr>
        <w:t>commit</w:t>
      </w:r>
      <w:r w:rsidRPr="004901E9">
        <w:t xml:space="preserve"> -</w:t>
      </w:r>
      <w:r>
        <w:rPr>
          <w:lang w:val="en-US"/>
        </w:rPr>
        <w:t>a</w:t>
      </w:r>
      <w:r w:rsidRPr="004901E9">
        <w:t xml:space="preserve"> -</w:t>
      </w:r>
      <w:r>
        <w:rPr>
          <w:lang w:val="en-US"/>
        </w:rPr>
        <w:t>m</w:t>
      </w:r>
      <w:r w:rsidRPr="004901E9">
        <w:t xml:space="preserve"> “” </w:t>
      </w:r>
      <w:r>
        <w:t xml:space="preserve">сохраним изменения в репозитории и с помощью </w:t>
      </w:r>
      <w:r>
        <w:rPr>
          <w:lang w:val="en-US"/>
        </w:rPr>
        <w:t>git</w:t>
      </w:r>
      <w:r w:rsidRPr="004901E9">
        <w:t xml:space="preserve"> </w:t>
      </w:r>
      <w:r>
        <w:rPr>
          <w:lang w:val="en-US"/>
        </w:rPr>
        <w:t>push</w:t>
      </w:r>
      <w:r w:rsidRPr="004901E9">
        <w:t xml:space="preserve"> </w:t>
      </w:r>
      <w:r>
        <w:t>выгрузим отредактированный репозиторий.</w:t>
      </w:r>
    </w:p>
    <w:p w14:paraId="3694D83E" w14:textId="6E0BD689" w:rsidR="00CE0038" w:rsidRDefault="00CE0038" w:rsidP="00A20013">
      <w:pPr>
        <w:pStyle w:val="-1"/>
      </w:pPr>
      <w:bookmarkStart w:id="6" w:name="_Toc207065166"/>
      <w:bookmarkStart w:id="7" w:name="_Toc226794619"/>
      <w:r>
        <w:lastRenderedPageBreak/>
        <w:t>Заключение</w:t>
      </w:r>
      <w:bookmarkEnd w:id="6"/>
      <w:bookmarkEnd w:id="7"/>
    </w:p>
    <w:p w14:paraId="1E751FB9" w14:textId="0FC63268" w:rsidR="00EA2A2E" w:rsidRPr="00FC460C" w:rsidRDefault="00207EE1" w:rsidP="00207EE1">
      <w:pPr>
        <w:spacing w:line="360" w:lineRule="auto"/>
      </w:pPr>
      <w:r w:rsidRPr="00207EE1">
        <w:t>Научи</w:t>
      </w:r>
      <w:r>
        <w:t>л</w:t>
      </w:r>
      <w:r w:rsidRPr="00207EE1">
        <w:t xml:space="preserve">ся работать в системе контроля версий </w:t>
      </w:r>
      <w:proofErr w:type="spellStart"/>
      <w:r w:rsidRPr="00207EE1">
        <w:t>git</w:t>
      </w:r>
      <w:proofErr w:type="spellEnd"/>
      <w:r w:rsidRPr="00207EE1">
        <w:t xml:space="preserve"> и выполнять базовые операции внутри этой системы, зал</w:t>
      </w:r>
      <w:r>
        <w:t>ил</w:t>
      </w:r>
      <w:r w:rsidRPr="00207EE1">
        <w:t xml:space="preserve"> отчеты по лабораторным работам в репозиторий.</w:t>
      </w:r>
    </w:p>
    <w:sectPr w:rsidR="00EA2A2E" w:rsidRPr="00FC460C" w:rsidSect="00CE0038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16ABB" w14:textId="77777777" w:rsidR="00373A08" w:rsidRDefault="00373A08" w:rsidP="00CE0038">
      <w:r>
        <w:separator/>
      </w:r>
    </w:p>
  </w:endnote>
  <w:endnote w:type="continuationSeparator" w:id="0">
    <w:p w14:paraId="2CBF425D" w14:textId="77777777" w:rsidR="00373A08" w:rsidRDefault="00373A08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EndPr/>
    <w:sdtContent>
      <w:p w14:paraId="1DCD3F88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3405B" w14:textId="4B3FE0AF" w:rsidR="00CE0038" w:rsidRPr="001128AC" w:rsidRDefault="00CE0038" w:rsidP="00CE0038">
    <w:pPr>
      <w:pStyle w:val="af3"/>
      <w:ind w:firstLine="0"/>
      <w:jc w:val="center"/>
      <w:rPr>
        <w:sz w:val="28"/>
        <w:szCs w:val="28"/>
        <w:lang w:val="en-US"/>
      </w:rPr>
    </w:pPr>
    <w:r w:rsidRPr="00CE0038">
      <w:rPr>
        <w:sz w:val="28"/>
        <w:szCs w:val="28"/>
      </w:rPr>
      <w:t>Нижний Новгород, 202</w:t>
    </w:r>
    <w:r w:rsidR="001128AC">
      <w:rPr>
        <w:sz w:val="28"/>
        <w:szCs w:val="28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68D8C" w14:textId="77777777" w:rsidR="00373A08" w:rsidRDefault="00373A08" w:rsidP="00CE0038">
      <w:r>
        <w:separator/>
      </w:r>
    </w:p>
  </w:footnote>
  <w:footnote w:type="continuationSeparator" w:id="0">
    <w:p w14:paraId="37C94090" w14:textId="77777777" w:rsidR="00373A08" w:rsidRDefault="00373A08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E7EABC0"/>
    <w:lvl w:ilvl="0">
      <w:numFmt w:val="bullet"/>
      <w:lvlText w:val="*"/>
      <w:lvlJc w:val="left"/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6739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4ED6DE2"/>
    <w:multiLevelType w:val="hybridMultilevel"/>
    <w:tmpl w:val="79F89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97"/>
    <w:rsid w:val="000001A9"/>
    <w:rsid w:val="000006D7"/>
    <w:rsid w:val="00043E68"/>
    <w:rsid w:val="000455EA"/>
    <w:rsid w:val="001128AC"/>
    <w:rsid w:val="001A5CC6"/>
    <w:rsid w:val="001B3261"/>
    <w:rsid w:val="001E51C0"/>
    <w:rsid w:val="001F73FF"/>
    <w:rsid w:val="00207EE1"/>
    <w:rsid w:val="00243F99"/>
    <w:rsid w:val="00275E2B"/>
    <w:rsid w:val="002C23EE"/>
    <w:rsid w:val="0035429B"/>
    <w:rsid w:val="0036476F"/>
    <w:rsid w:val="00372171"/>
    <w:rsid w:val="00373A08"/>
    <w:rsid w:val="003D7820"/>
    <w:rsid w:val="003E3AFE"/>
    <w:rsid w:val="003E510B"/>
    <w:rsid w:val="00430ACF"/>
    <w:rsid w:val="00444A1E"/>
    <w:rsid w:val="00456449"/>
    <w:rsid w:val="004901E9"/>
    <w:rsid w:val="004D42F6"/>
    <w:rsid w:val="004E2EB4"/>
    <w:rsid w:val="004E5659"/>
    <w:rsid w:val="004F7FE7"/>
    <w:rsid w:val="00525CDE"/>
    <w:rsid w:val="005458A4"/>
    <w:rsid w:val="00566B30"/>
    <w:rsid w:val="005760C6"/>
    <w:rsid w:val="005962B3"/>
    <w:rsid w:val="005C48D4"/>
    <w:rsid w:val="00722FBE"/>
    <w:rsid w:val="00742DB6"/>
    <w:rsid w:val="00764491"/>
    <w:rsid w:val="007745A8"/>
    <w:rsid w:val="007E00D9"/>
    <w:rsid w:val="00876D5F"/>
    <w:rsid w:val="0088336C"/>
    <w:rsid w:val="008B45A1"/>
    <w:rsid w:val="008E2385"/>
    <w:rsid w:val="00914DC9"/>
    <w:rsid w:val="00934296"/>
    <w:rsid w:val="00984DB9"/>
    <w:rsid w:val="00987D17"/>
    <w:rsid w:val="00991A4C"/>
    <w:rsid w:val="009924EF"/>
    <w:rsid w:val="009B4224"/>
    <w:rsid w:val="009C4383"/>
    <w:rsid w:val="00A03533"/>
    <w:rsid w:val="00A11EA8"/>
    <w:rsid w:val="00A13152"/>
    <w:rsid w:val="00A20013"/>
    <w:rsid w:val="00A30D96"/>
    <w:rsid w:val="00AB2A55"/>
    <w:rsid w:val="00AB4D82"/>
    <w:rsid w:val="00B2577C"/>
    <w:rsid w:val="00B33ABE"/>
    <w:rsid w:val="00B36689"/>
    <w:rsid w:val="00B4644A"/>
    <w:rsid w:val="00B95D7A"/>
    <w:rsid w:val="00BB5C73"/>
    <w:rsid w:val="00BF56F0"/>
    <w:rsid w:val="00C22F14"/>
    <w:rsid w:val="00C61265"/>
    <w:rsid w:val="00CE0038"/>
    <w:rsid w:val="00D14DE5"/>
    <w:rsid w:val="00D24291"/>
    <w:rsid w:val="00D466EE"/>
    <w:rsid w:val="00D525CC"/>
    <w:rsid w:val="00D67AF9"/>
    <w:rsid w:val="00D94BE5"/>
    <w:rsid w:val="00E42680"/>
    <w:rsid w:val="00E92EE6"/>
    <w:rsid w:val="00E941D6"/>
    <w:rsid w:val="00EA2A2E"/>
    <w:rsid w:val="00EA4756"/>
    <w:rsid w:val="00EC3BFA"/>
    <w:rsid w:val="00F03897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F228C"/>
  <w15:chartTrackingRefBased/>
  <w15:docId w15:val="{994892BC-6D91-495A-A6AC-163F6772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430A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seniy\Downloads\&#1064;&#1072;&#1073;&#1083;&#1086;&#1085;%20&#1086;&#1090;&#1095;&#1077;&#1090;&#1072;%20&#1048;&#1042;&#1058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(1)</Template>
  <TotalTime>2604</TotalTime>
  <Pages>5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18</cp:revision>
  <dcterms:created xsi:type="dcterms:W3CDTF">2025-09-20T04:45:00Z</dcterms:created>
  <dcterms:modified xsi:type="dcterms:W3CDTF">2026-05-07T15:43:00Z</dcterms:modified>
</cp:coreProperties>
</file>